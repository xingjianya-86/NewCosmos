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EA0C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10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   年度社会救助对象动态管理记录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0"/>
        <w:gridCol w:w="1479"/>
        <w:gridCol w:w="3"/>
        <w:gridCol w:w="1477"/>
        <w:gridCol w:w="5"/>
        <w:gridCol w:w="1468"/>
        <w:gridCol w:w="14"/>
        <w:gridCol w:w="1473"/>
        <w:gridCol w:w="9"/>
        <w:gridCol w:w="1483"/>
      </w:tblGrid>
      <w:tr w14:paraId="64777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5649D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户主姓名</w:t>
            </w:r>
          </w:p>
        </w:tc>
        <w:tc>
          <w:tcPr>
            <w:tcW w:w="2959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14EAA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F769CB7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共同生活家庭成员人数</w:t>
            </w:r>
          </w:p>
        </w:tc>
        <w:tc>
          <w:tcPr>
            <w:tcW w:w="297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D87D0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CD6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FA115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户籍地</w:t>
            </w:r>
          </w:p>
        </w:tc>
        <w:tc>
          <w:tcPr>
            <w:tcW w:w="7411" w:type="dxa"/>
            <w:gridSpan w:val="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0D6BB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60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DDF79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居住地</w:t>
            </w:r>
          </w:p>
        </w:tc>
        <w:tc>
          <w:tcPr>
            <w:tcW w:w="7411" w:type="dxa"/>
            <w:gridSpan w:val="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F7F1A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41C7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ED650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社会救助</w:t>
            </w:r>
          </w:p>
          <w:p w14:paraId="3FF67A4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对象类别</w:t>
            </w:r>
          </w:p>
        </w:tc>
        <w:tc>
          <w:tcPr>
            <w:tcW w:w="2964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AA2B4D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68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E8CF6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动态管理周期</w:t>
            </w:r>
          </w:p>
        </w:tc>
        <w:tc>
          <w:tcPr>
            <w:tcW w:w="2979" w:type="dxa"/>
            <w:gridSpan w:val="4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0A76AF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6A6A6" w:themeColor="background1" w:themeShade="A6"/>
                <w:sz w:val="24"/>
                <w:szCs w:val="24"/>
                <w:vertAlign w:val="baseline"/>
                <w:lang w:val="en-US" w:eastAsia="zh-CN"/>
              </w:rPr>
              <w:t>（每年、每半年、每季度）</w:t>
            </w:r>
          </w:p>
        </w:tc>
      </w:tr>
      <w:tr w14:paraId="1C41B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A191B3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非共同生活</w:t>
            </w:r>
          </w:p>
          <w:p w14:paraId="26323DB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赡（扶、抚）人信息</w:t>
            </w:r>
          </w:p>
        </w:tc>
        <w:tc>
          <w:tcPr>
            <w:tcW w:w="14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F8F63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姓 名</w:t>
            </w:r>
          </w:p>
        </w:tc>
        <w:tc>
          <w:tcPr>
            <w:tcW w:w="14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5BC9A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与户主关系</w:t>
            </w: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48517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健康状况</w:t>
            </w:r>
          </w:p>
        </w:tc>
        <w:tc>
          <w:tcPr>
            <w:tcW w:w="1487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0C4E4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职 业</w:t>
            </w:r>
          </w:p>
        </w:tc>
        <w:tc>
          <w:tcPr>
            <w:tcW w:w="149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404AD86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赡（扶、抚）养费</w:t>
            </w:r>
          </w:p>
        </w:tc>
      </w:tr>
      <w:tr w14:paraId="0D19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continue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B8C2E2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292CE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60BA93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4DF4A6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7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7E7CA0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0492BE">
            <w:pPr>
              <w:wordWrap w:val="0"/>
              <w:jc w:val="righ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元/年</w:t>
            </w:r>
          </w:p>
        </w:tc>
      </w:tr>
      <w:tr w14:paraId="42D5C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continue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0F902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F5D48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2CF8DD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AC32B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7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25E8C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092DD6">
            <w:pPr>
              <w:wordWrap w:val="0"/>
              <w:jc w:val="righ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元/年</w:t>
            </w:r>
          </w:p>
        </w:tc>
      </w:tr>
      <w:tr w14:paraId="1C8BE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continue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15BC7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FEC47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C785B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BFFD0B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7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2EC7A4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E7D9AF">
            <w:pPr>
              <w:wordWrap w:val="0"/>
              <w:jc w:val="right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元/年</w:t>
            </w:r>
          </w:p>
        </w:tc>
      </w:tr>
      <w:tr w14:paraId="21FDB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restar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FF5CA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家庭经济状况</w:t>
            </w:r>
          </w:p>
        </w:tc>
        <w:tc>
          <w:tcPr>
            <w:tcW w:w="14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FEE8BF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家庭收入</w:t>
            </w:r>
          </w:p>
        </w:tc>
        <w:tc>
          <w:tcPr>
            <w:tcW w:w="14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581E3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家庭刚性支出</w:t>
            </w: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1400D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就业成本</w:t>
            </w:r>
          </w:p>
        </w:tc>
        <w:tc>
          <w:tcPr>
            <w:tcW w:w="1487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9BC8AF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家庭净收入</w:t>
            </w:r>
          </w:p>
        </w:tc>
        <w:tc>
          <w:tcPr>
            <w:tcW w:w="1492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10C03C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家庭人均收入</w:t>
            </w:r>
          </w:p>
        </w:tc>
      </w:tr>
      <w:tr w14:paraId="42EB6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continue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14D915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9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D8E99B">
            <w:pPr>
              <w:jc w:val="righ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元/年</w:t>
            </w:r>
          </w:p>
        </w:tc>
        <w:tc>
          <w:tcPr>
            <w:tcW w:w="1480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3D1668">
            <w:pPr>
              <w:jc w:val="righ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元/年</w:t>
            </w: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E9D170">
            <w:pPr>
              <w:jc w:val="righ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元/年</w:t>
            </w:r>
          </w:p>
        </w:tc>
        <w:tc>
          <w:tcPr>
            <w:tcW w:w="1487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4F64C6">
            <w:pPr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元/年</w:t>
            </w:r>
          </w:p>
        </w:tc>
        <w:tc>
          <w:tcPr>
            <w:tcW w:w="1492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4FE2F80">
            <w:pPr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元/月</w:t>
            </w:r>
          </w:p>
        </w:tc>
      </w:tr>
      <w:tr w14:paraId="05ABA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continue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C7CFA1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6DE186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货币财产总额</w:t>
            </w:r>
          </w:p>
        </w:tc>
        <w:tc>
          <w:tcPr>
            <w:tcW w:w="1480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F6E4828">
            <w:pPr>
              <w:jc w:val="center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人均货币财产</w:t>
            </w: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C8D4BC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不动产</w:t>
            </w:r>
          </w:p>
        </w:tc>
        <w:tc>
          <w:tcPr>
            <w:tcW w:w="1487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A12BEF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机动车辆</w:t>
            </w:r>
          </w:p>
        </w:tc>
        <w:tc>
          <w:tcPr>
            <w:tcW w:w="149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FC46B1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船舶/农机具</w:t>
            </w:r>
          </w:p>
        </w:tc>
      </w:tr>
      <w:tr w14:paraId="1C69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vMerge w:val="continue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A9980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79" w:type="dxa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7F054F">
            <w:pPr>
              <w:jc w:val="right"/>
              <w:rPr>
                <w:rFonts w:hint="default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</w:t>
            </w:r>
          </w:p>
        </w:tc>
        <w:tc>
          <w:tcPr>
            <w:tcW w:w="1480" w:type="dxa"/>
            <w:gridSpan w:val="2"/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B00321">
            <w:pPr>
              <w:jc w:val="right"/>
              <w:rPr>
                <w:rFonts w:hint="eastAsia" w:ascii="宋体" w:hAnsi="宋体" w:eastAsia="宋体" w:cs="宋体"/>
                <w:kern w:val="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元</w:t>
            </w:r>
          </w:p>
        </w:tc>
        <w:tc>
          <w:tcPr>
            <w:tcW w:w="1473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930F12A">
            <w:pPr>
              <w:jc w:val="righ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7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7C5D5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97EEE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2579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640A0E2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社会救助</w:t>
            </w:r>
          </w:p>
          <w:p w14:paraId="3B8CB78D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近亲属情况</w:t>
            </w:r>
          </w:p>
        </w:tc>
        <w:tc>
          <w:tcPr>
            <w:tcW w:w="7411" w:type="dxa"/>
            <w:gridSpan w:val="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E980E6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E11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2A0AA00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其他情况</w:t>
            </w:r>
          </w:p>
        </w:tc>
        <w:tc>
          <w:tcPr>
            <w:tcW w:w="7411" w:type="dxa"/>
            <w:gridSpan w:val="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E5E26AB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9005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B021238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乡镇（街道）意见</w:t>
            </w:r>
          </w:p>
        </w:tc>
        <w:tc>
          <w:tcPr>
            <w:tcW w:w="7411" w:type="dxa"/>
            <w:gridSpan w:val="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37003D">
            <w:pPr>
              <w:ind w:left="0" w:leftChars="0" w:firstLine="440" w:firstLineChars="198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749036BC">
            <w:pPr>
              <w:ind w:left="0" w:leftChars="0" w:firstLine="440" w:firstLineChars="198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287A94A">
            <w:pPr>
              <w:ind w:left="0" w:leftChars="0" w:firstLine="440" w:firstLineChars="198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2F67498C">
            <w:pPr>
              <w:ind w:left="0" w:leftChars="0" w:firstLine="440" w:firstLineChars="198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  <w:p w14:paraId="44EABFAE">
            <w:pPr>
              <w:spacing w:line="400" w:lineRule="exact"/>
              <w:ind w:firstLine="5439" w:firstLineChars="245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盖   章</w:t>
            </w:r>
          </w:p>
          <w:p w14:paraId="60176C8A">
            <w:pPr>
              <w:spacing w:line="400" w:lineRule="exact"/>
              <w:ind w:firstLine="60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                                            年   月   日</w:t>
            </w:r>
          </w:p>
          <w:p w14:paraId="6DD6ABD2">
            <w:pPr>
              <w:ind w:left="0" w:leftChars="0" w:firstLine="440" w:firstLineChars="198"/>
              <w:jc w:val="left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F2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490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4B0FA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调查时间</w:t>
            </w:r>
          </w:p>
        </w:tc>
        <w:tc>
          <w:tcPr>
            <w:tcW w:w="148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887AF4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A43811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调查人</w:t>
            </w:r>
          </w:p>
        </w:tc>
        <w:tc>
          <w:tcPr>
            <w:tcW w:w="148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4D2921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6A6A6" w:themeColor="background1" w:themeShade="A6"/>
                <w:sz w:val="24"/>
                <w:szCs w:val="24"/>
                <w:vertAlign w:val="baseline"/>
                <w:lang w:val="en-US" w:eastAsia="zh-CN"/>
              </w:rPr>
              <w:t>（签字）</w:t>
            </w:r>
          </w:p>
        </w:tc>
        <w:tc>
          <w:tcPr>
            <w:tcW w:w="1482" w:type="dxa"/>
            <w:gridSpan w:val="2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DB07F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被调查人</w:t>
            </w:r>
          </w:p>
        </w:tc>
        <w:tc>
          <w:tcPr>
            <w:tcW w:w="1483" w:type="dxa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DD20F9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6A6A6" w:themeColor="background1" w:themeShade="A6"/>
                <w:sz w:val="24"/>
                <w:szCs w:val="24"/>
                <w:vertAlign w:val="baseline"/>
                <w:lang w:val="en-US" w:eastAsia="zh-CN"/>
              </w:rPr>
              <w:t>（签字）</w:t>
            </w:r>
          </w:p>
        </w:tc>
      </w:tr>
    </w:tbl>
    <w:p w14:paraId="0E55E1B5">
      <w:pPr>
        <w:rPr>
          <w:rFonts w:hint="default"/>
          <w:lang w:val="en-US" w:eastAsia="zh-CN"/>
        </w:rPr>
      </w:pPr>
    </w:p>
    <w:sectPr>
      <w:pgSz w:w="11906" w:h="16838"/>
      <w:pgMar w:top="1417" w:right="1474" w:bottom="1417" w:left="1587" w:header="851" w:footer="992" w:gutter="0"/>
      <w:pgNumType w:fmt="numberInDash"/>
      <w:cols w:space="0" w:num="1"/>
      <w:rtlGutter w:val="0"/>
      <w:docGrid w:type="linesAndChars" w:linePitch="333" w:charSpace="-386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HorizontalSpacing w:val="111"/>
  <w:drawingGridVerticalSpacing w:val="166"/>
  <w:displayHorizontalDrawingGridEvery w:val="2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5OTI5YmFkOWE4Y2M3YTBhZGU3M2UzYTE1MDY5M2IifQ=="/>
  </w:docVars>
  <w:rsids>
    <w:rsidRoot w:val="5E87587A"/>
    <w:rsid w:val="00CE26F8"/>
    <w:rsid w:val="00E84814"/>
    <w:rsid w:val="06245A21"/>
    <w:rsid w:val="12320AB4"/>
    <w:rsid w:val="12A17021"/>
    <w:rsid w:val="190B5A07"/>
    <w:rsid w:val="1E69528A"/>
    <w:rsid w:val="28060F58"/>
    <w:rsid w:val="2C583927"/>
    <w:rsid w:val="2D1D0CAF"/>
    <w:rsid w:val="2F9D281D"/>
    <w:rsid w:val="2FF06BD6"/>
    <w:rsid w:val="339A2E9C"/>
    <w:rsid w:val="37B25B83"/>
    <w:rsid w:val="389F5D6C"/>
    <w:rsid w:val="3A2838B4"/>
    <w:rsid w:val="3A407A2E"/>
    <w:rsid w:val="3A5C0EAC"/>
    <w:rsid w:val="3CC86CCC"/>
    <w:rsid w:val="41D116D9"/>
    <w:rsid w:val="5245110A"/>
    <w:rsid w:val="54920B00"/>
    <w:rsid w:val="56F24C1A"/>
    <w:rsid w:val="5708798F"/>
    <w:rsid w:val="5A1637A5"/>
    <w:rsid w:val="5DDB01B6"/>
    <w:rsid w:val="5E87587A"/>
    <w:rsid w:val="69DE0472"/>
    <w:rsid w:val="70735EBF"/>
    <w:rsid w:val="77DA37FB"/>
    <w:rsid w:val="78613B87"/>
    <w:rsid w:val="78981A0E"/>
    <w:rsid w:val="7D0018A4"/>
    <w:rsid w:val="7D605B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4"/>
      <w:lang w:val="en-US" w:eastAsia="zh-CN"/>
    </w:rPr>
  </w:style>
  <w:style w:type="character" w:default="1" w:styleId="6">
    <w:name w:val="Default Paragraph Font"/>
    <w:unhideWhenUsed/>
    <w:qFormat/>
    <w:uiPriority w:val="0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unhideWhenUsed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5">
    <w:name w:val="Table Grid"/>
    <w:basedOn w:val="4"/>
    <w:semiHidden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7169;&#26495;2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模板2.dotx</Template>
  <Pages>2</Pages>
  <Words>209</Words>
  <Characters>210</Characters>
  <Lines>1</Lines>
  <Paragraphs>1</Paragraphs>
  <TotalTime>4</TotalTime>
  <ScaleCrop>false</ScaleCrop>
  <LinksUpToDate>false</LinksUpToDate>
  <CharactersWithSpaces>271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2026-03-12T08:50:00Z</dcterms:created>
  <dc:creator>喜之狼</dc:creator>
  <cp:lastModifiedBy>喜之狼</cp:lastModifiedBy>
  <dcterms:modified xsi:type="dcterms:W3CDTF">2026-05-07T10:02:59Z</dcterms:modified>
  <dc:title>标题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CE98FF7B04B74C3CAAFBB51BFDA3FE21_11</vt:lpwstr>
  </property>
  <property fmtid="{D5CDD505-2E9C-101B-9397-08002B2CF9AE}" pid="4" name="KSOTemplateDocerSaveRecord">
    <vt:lpwstr>eyJoZGlkIjoiNDY5OTI5YmFkOWE4Y2M3YTBhZGU3M2UzYTE1MDY5M2IiLCJ1c2VySWQiOiIyMzE2NTU1NzQifQ==</vt:lpwstr>
  </property>
</Properties>
</file>